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0FD3A">
      <w:pPr>
        <w:spacing w:line="360" w:lineRule="auto"/>
        <w:ind w:firstLine="1321" w:firstLineChars="5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LOYOLA JESUIT SECONDARY SCHOOL</w:t>
      </w:r>
    </w:p>
    <w:p w14:paraId="74D43007">
      <w:pPr>
        <w:spacing w:line="360" w:lineRule="auto"/>
        <w:ind w:firstLine="1681" w:firstLineChars="7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2025/2026 FORM 4 MOCK TERM TWO</w:t>
      </w:r>
    </w:p>
    <w:p w14:paraId="7CC7FBE0">
      <w:pPr>
        <w:spacing w:line="360" w:lineRule="auto"/>
        <w:ind w:firstLine="2641" w:firstLineChars="11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AGRICULTURE PAPER II</w:t>
      </w:r>
    </w:p>
    <w:p w14:paraId="2AA2E969">
      <w:pPr>
        <w:spacing w:line="360" w:lineRule="auto"/>
        <w:ind w:firstLine="2641" w:firstLineChars="11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4069BB88">
      <w:pPr>
        <w:spacing w:line="360" w:lineRule="auto"/>
        <w:ind w:firstLine="3482" w:firstLineChars="14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PRACTICAL</w:t>
      </w:r>
    </w:p>
    <w:p w14:paraId="72265451">
      <w:pPr>
        <w:spacing w:line="360" w:lineRule="auto"/>
        <w:ind w:firstLine="3482" w:firstLineChars="145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(40marks)</w:t>
      </w:r>
    </w:p>
    <w:p w14:paraId="07A23A08">
      <w:pPr>
        <w:spacing w:line="360" w:lineRule="auto"/>
        <w:ind w:left="5523" w:hanging="5523" w:hangingChars="23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__________                            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Time Allowed:1hour30minutes</w:t>
      </w:r>
    </w:p>
    <w:p w14:paraId="1638439D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4"/>
        <w:tblpPr w:leftFromText="180" w:rightFromText="180" w:vertAnchor="text" w:horzAnchor="page" w:tblpX="6506" w:tblpY="2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235"/>
        <w:gridCol w:w="671"/>
        <w:gridCol w:w="644"/>
      </w:tblGrid>
      <w:tr w14:paraId="3A00C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38" w:type="dxa"/>
          </w:tcPr>
          <w:p w14:paraId="10DBF5D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Question number</w:t>
            </w:r>
          </w:p>
        </w:tc>
        <w:tc>
          <w:tcPr>
            <w:tcW w:w="1235" w:type="dxa"/>
          </w:tcPr>
          <w:p w14:paraId="4825CB0B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Tick if answered</w:t>
            </w:r>
          </w:p>
        </w:tc>
        <w:tc>
          <w:tcPr>
            <w:tcW w:w="1315" w:type="dxa"/>
            <w:gridSpan w:val="2"/>
          </w:tcPr>
          <w:p w14:paraId="1485261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Do not write in these columns</w:t>
            </w:r>
          </w:p>
        </w:tc>
      </w:tr>
      <w:tr w14:paraId="4BBED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8" w:type="dxa"/>
          </w:tcPr>
          <w:p w14:paraId="4B11FF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1235" w:type="dxa"/>
          </w:tcPr>
          <w:p w14:paraId="7A4053F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71" w:type="dxa"/>
          </w:tcPr>
          <w:p w14:paraId="4DECECD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44" w:type="dxa"/>
          </w:tcPr>
          <w:p w14:paraId="3B92BD91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0DC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8" w:type="dxa"/>
          </w:tcPr>
          <w:p w14:paraId="68CCBDF3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</w:t>
            </w:r>
          </w:p>
        </w:tc>
        <w:tc>
          <w:tcPr>
            <w:tcW w:w="1235" w:type="dxa"/>
          </w:tcPr>
          <w:p w14:paraId="63E7373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71" w:type="dxa"/>
          </w:tcPr>
          <w:p w14:paraId="47BDFC0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44" w:type="dxa"/>
          </w:tcPr>
          <w:p w14:paraId="4DF582C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E2D8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</w:trPr>
        <w:tc>
          <w:tcPr>
            <w:tcW w:w="1138" w:type="dxa"/>
          </w:tcPr>
          <w:p w14:paraId="565E244A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3</w:t>
            </w:r>
          </w:p>
        </w:tc>
        <w:tc>
          <w:tcPr>
            <w:tcW w:w="1235" w:type="dxa"/>
          </w:tcPr>
          <w:p w14:paraId="2CAC17BD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71" w:type="dxa"/>
          </w:tcPr>
          <w:p w14:paraId="6F510B28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44" w:type="dxa"/>
          </w:tcPr>
          <w:p w14:paraId="2C29E95C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1479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8" w:type="dxa"/>
          </w:tcPr>
          <w:p w14:paraId="6DA5F385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4</w:t>
            </w:r>
          </w:p>
        </w:tc>
        <w:tc>
          <w:tcPr>
            <w:tcW w:w="1235" w:type="dxa"/>
          </w:tcPr>
          <w:p w14:paraId="2D47FEE2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71" w:type="dxa"/>
          </w:tcPr>
          <w:p w14:paraId="7699F040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44" w:type="dxa"/>
          </w:tcPr>
          <w:p w14:paraId="21B06C8F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90B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gridSpan w:val="2"/>
            <w:tcBorders>
              <w:left w:val="nil"/>
              <w:bottom w:val="nil"/>
            </w:tcBorders>
          </w:tcPr>
          <w:p w14:paraId="4EBBDC7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71" w:type="dxa"/>
          </w:tcPr>
          <w:p w14:paraId="57317534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644" w:type="dxa"/>
          </w:tcPr>
          <w:p w14:paraId="27478326">
            <w:pPr>
              <w:widowControl w:val="0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7B46C048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shd w:val="clear" w:color="auto" w:fill="auto"/>
          <w:lang w:val="en-US"/>
        </w:rPr>
        <w:t>INSTRUCTIONS:</w:t>
      </w:r>
    </w:p>
    <w:p w14:paraId="50D91095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Write your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number on each and</w:t>
      </w:r>
    </w:p>
    <w:p w14:paraId="5099A0E9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Every page.</w:t>
      </w:r>
    </w:p>
    <w:p w14:paraId="5315C54A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2.This paper contains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five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pages please  </w:t>
      </w:r>
    </w:p>
    <w:p w14:paraId="04B33E2F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Check.</w:t>
      </w:r>
    </w:p>
    <w:p w14:paraId="53E3851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3.Follow instructions for each question</w:t>
      </w:r>
    </w:p>
    <w:p w14:paraId="7A623D0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Carefully.</w:t>
      </w:r>
    </w:p>
    <w:p w14:paraId="32CF145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4.In the table provided , tick against </w:t>
      </w:r>
    </w:p>
    <w:p w14:paraId="0F692C5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The question number answered.</w:t>
      </w:r>
    </w:p>
    <w:p w14:paraId="242BA52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A50E85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6D88E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7C11B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C86730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48E92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6940B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698AE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091B7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82556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C0437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219D2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BD1BF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218F2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8975FD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1CCED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72C6C3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Describe the procedure for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spawning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(spawn colonization). In your description include:</w:t>
      </w:r>
    </w:p>
    <w:p w14:paraId="4E4A0365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07AEA1B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Materials</w:t>
      </w:r>
    </w:p>
    <w:p w14:paraId="12903EC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__________________________________________________________(3marks)</w:t>
      </w:r>
    </w:p>
    <w:p w14:paraId="1FF968F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529246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139EB2D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(7marks)</w:t>
      </w:r>
    </w:p>
    <w:p w14:paraId="2F457E2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F3B023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5654C8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Table below shows a demand schedule for guavas in a market when price per guava is gradually reduced from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Mk1000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by units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MK200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FF4C43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4"/>
        <w:tblW w:w="0" w:type="auto"/>
        <w:tblInd w:w="7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9"/>
        <w:gridCol w:w="2137"/>
        <w:gridCol w:w="1968"/>
      </w:tblGrid>
      <w:tr w14:paraId="21D0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505316E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Price( Mk/guava )                                         </w:t>
            </w:r>
          </w:p>
        </w:tc>
        <w:tc>
          <w:tcPr>
            <w:tcW w:w="2137" w:type="dxa"/>
          </w:tcPr>
          <w:p w14:paraId="646E50D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Quantity demanded(number of guavas)</w:t>
            </w:r>
          </w:p>
        </w:tc>
        <w:tc>
          <w:tcPr>
            <w:tcW w:w="1968" w:type="dxa"/>
          </w:tcPr>
          <w:p w14:paraId="4A5FF79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Price elasticity of demand(Ed)</w:t>
            </w:r>
          </w:p>
        </w:tc>
      </w:tr>
      <w:tr w14:paraId="444F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74EA2C9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1000</w:t>
            </w:r>
          </w:p>
        </w:tc>
        <w:tc>
          <w:tcPr>
            <w:tcW w:w="2137" w:type="dxa"/>
          </w:tcPr>
          <w:p w14:paraId="0182C9B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20000</w:t>
            </w:r>
          </w:p>
        </w:tc>
        <w:tc>
          <w:tcPr>
            <w:tcW w:w="1968" w:type="dxa"/>
          </w:tcPr>
          <w:p w14:paraId="2E9ED17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4A38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705B435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800</w:t>
            </w:r>
          </w:p>
        </w:tc>
        <w:tc>
          <w:tcPr>
            <w:tcW w:w="2137" w:type="dxa"/>
          </w:tcPr>
          <w:p w14:paraId="06ADA84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30000</w:t>
            </w:r>
          </w:p>
        </w:tc>
        <w:tc>
          <w:tcPr>
            <w:tcW w:w="1968" w:type="dxa"/>
          </w:tcPr>
          <w:p w14:paraId="2A90D6A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4A31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77107AE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600</w:t>
            </w:r>
          </w:p>
        </w:tc>
        <w:tc>
          <w:tcPr>
            <w:tcW w:w="2137" w:type="dxa"/>
          </w:tcPr>
          <w:p w14:paraId="7723923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40000</w:t>
            </w:r>
          </w:p>
        </w:tc>
        <w:tc>
          <w:tcPr>
            <w:tcW w:w="1968" w:type="dxa"/>
          </w:tcPr>
          <w:p w14:paraId="487E65E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7BF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67D8737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400</w:t>
            </w:r>
          </w:p>
        </w:tc>
        <w:tc>
          <w:tcPr>
            <w:tcW w:w="2137" w:type="dxa"/>
          </w:tcPr>
          <w:p w14:paraId="7F3C748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50000</w:t>
            </w:r>
          </w:p>
        </w:tc>
        <w:tc>
          <w:tcPr>
            <w:tcW w:w="1968" w:type="dxa"/>
          </w:tcPr>
          <w:p w14:paraId="4C7B619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E7E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5D6E28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200</w:t>
            </w:r>
          </w:p>
        </w:tc>
        <w:tc>
          <w:tcPr>
            <w:tcW w:w="2137" w:type="dxa"/>
          </w:tcPr>
          <w:p w14:paraId="4E73A55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60000</w:t>
            </w:r>
          </w:p>
        </w:tc>
        <w:tc>
          <w:tcPr>
            <w:tcW w:w="1968" w:type="dxa"/>
          </w:tcPr>
          <w:p w14:paraId="4916DCE1">
            <w:pPr>
              <w:widowControl w:val="0"/>
              <w:numPr>
                <w:ilvl w:val="0"/>
                <w:numId w:val="0"/>
              </w:numPr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X</w:t>
            </w:r>
          </w:p>
        </w:tc>
      </w:tr>
      <w:tr w14:paraId="6BD7B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9" w:type="dxa"/>
          </w:tcPr>
          <w:p w14:paraId="6A7D0F8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2137" w:type="dxa"/>
          </w:tcPr>
          <w:p w14:paraId="1CE7652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968" w:type="dxa"/>
          </w:tcPr>
          <w:p w14:paraId="2C7D3D00">
            <w:pPr>
              <w:widowControl w:val="0"/>
              <w:numPr>
                <w:ilvl w:val="0"/>
                <w:numId w:val="0"/>
              </w:numPr>
              <w:spacing w:line="360" w:lineRule="auto"/>
              <w:ind w:firstLine="720" w:firstLineChars="30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211E8EF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01129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. Calculate the elasticity of when the price falls from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MK1000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per guava to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MK800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per guava.</w:t>
      </w:r>
    </w:p>
    <w:p w14:paraId="5CEC18E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69850</wp:posOffset>
                </wp:positionH>
                <wp:positionV relativeFrom="paragraph">
                  <wp:posOffset>248920</wp:posOffset>
                </wp:positionV>
                <wp:extent cx="5177790" cy="3071495"/>
                <wp:effectExtent l="6350" t="6350" r="16510" b="8255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015" y="1688465"/>
                          <a:ext cx="5177790" cy="307149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5pt;margin-top:19.6pt;height:241.85pt;width:407.7pt;z-index:251660288;v-text-anchor:middle;mso-width-relative:page;mso-height-relative:page;" fillcolor="#FFFFFF [3212]" filled="t" stroked="t" coordsize="21600,21600" arcsize="0.166666666666667" o:gfxdata="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6j8YtNcAAAAJAQAADwAAAAAAAAABACAAAAAiAAAA&#10;ZHJzL2Rvd25yZXYueG1sUEsBAhQAFAAAAAgAh07iQHQb/3J6AgAAEQUAAA4AAAAAAAAAAQAgAAAA&#10;JgEAAGRycy9lMm9Eb2MueG1sUEsFBgAAAAAGAAYAWQEAABIGAAAAAA==&#10;">
                <v:fill on="t" focussize="0,0"/>
                <v:stroke weight="1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8A10BF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C3C67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73006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C0886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4C6B3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BC709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2EB66B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F22BB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C9337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8D92A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</w:t>
      </w:r>
    </w:p>
    <w:p w14:paraId="5AEAC7AA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EFDC2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7512AC">
      <w:pPr>
        <w:numPr>
          <w:ilvl w:val="0"/>
          <w:numId w:val="0"/>
        </w:numPr>
        <w:spacing w:line="360" w:lineRule="auto"/>
        <w:ind w:firstLine="7080" w:firstLineChars="29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(5marks)</w:t>
      </w:r>
    </w:p>
    <w:p w14:paraId="1A51630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 . Calculate for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X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when the price falls from MK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400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per guava to MK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200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per guava.</w:t>
      </w:r>
    </w:p>
    <w:p w14:paraId="03A7C9C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153670</wp:posOffset>
                </wp:positionV>
                <wp:extent cx="5193030" cy="2953385"/>
                <wp:effectExtent l="6350" t="6350" r="20320" b="1206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0875" y="5536565"/>
                          <a:ext cx="5193030" cy="295338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.9pt;margin-top:12.1pt;height:232.55pt;width:408.9pt;z-index:251659264;v-text-anchor:middle;mso-width-relative:page;mso-height-relative:page;" fillcolor="#FFFFFF [3212]" filled="t" stroked="t" coordsize="21600,21600" arcsize="0.166666666666667" o:gfxdata="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LOXSatgAAAAJAQAADwAAAAAAAAABACAAAAAi&#10;AAAAZHJzL2Rvd25yZXYueG1sUEsBAhQAFAAAAAgAh07iQKW/aJh8AgAAEQUAAA4AAAAAAAAAAQAg&#10;AAAAJwEAAGRycy9lMm9Eb2MueG1sUEsFBgAAAAAGAAYAWQEAABUGAAAAAA==&#10;">
                <v:fill on="t" focussize="0,0"/>
                <v:stroke weight="1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bookmarkEnd w:id="0"/>
    </w:p>
    <w:p w14:paraId="68489EB1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AE9DE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DA6810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F4D07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2238C2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CFB2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58ADC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A2851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59581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D225CA">
      <w:pPr>
        <w:numPr>
          <w:ilvl w:val="0"/>
          <w:numId w:val="0"/>
        </w:numPr>
        <w:spacing w:line="360" w:lineRule="auto"/>
        <w:ind w:left="7560" w:leftChars="0" w:hanging="7560" w:hangingChars="31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73D92E0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B08C41">
      <w:pPr>
        <w:numPr>
          <w:ilvl w:val="0"/>
          <w:numId w:val="0"/>
        </w:numPr>
        <w:spacing w:line="360" w:lineRule="auto"/>
        <w:ind w:leftChars="0" w:firstLine="7440" w:firstLineChars="31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(5 marks)</w:t>
      </w:r>
    </w:p>
    <w:p w14:paraId="34986F29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You are provided with specimen A(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maize seed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 and B(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groundnut seed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).Use them to answer questions that follow.</w:t>
      </w:r>
    </w:p>
    <w:p w14:paraId="7AB66B3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6BF03F">
      <w:pPr>
        <w:numPr>
          <w:ilvl w:val="0"/>
          <w:numId w:val="3"/>
        </w:numPr>
        <w:spacing w:line="360" w:lineRule="auto"/>
        <w:ind w:left="54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Explain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processing activities through which specimen B(ground nuts) undergoes in readness for storage.</w:t>
      </w:r>
    </w:p>
    <w:p w14:paraId="76F5A46F">
      <w:pPr>
        <w:numPr>
          <w:ilvl w:val="0"/>
          <w:numId w:val="0"/>
        </w:numPr>
        <w:spacing w:line="360" w:lineRule="auto"/>
        <w:ind w:left="54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7B470E">
      <w:pPr>
        <w:numPr>
          <w:ilvl w:val="0"/>
          <w:numId w:val="0"/>
        </w:numPr>
        <w:spacing w:line="360" w:lineRule="auto"/>
        <w:ind w:left="54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(4marks)</w:t>
      </w:r>
    </w:p>
    <w:p w14:paraId="534912DB">
      <w:pPr>
        <w:numPr>
          <w:ilvl w:val="0"/>
          <w:numId w:val="0"/>
        </w:numPr>
        <w:spacing w:line="360" w:lineRule="auto"/>
        <w:ind w:left="54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DF98F1">
      <w:pPr>
        <w:numPr>
          <w:ilvl w:val="0"/>
          <w:numId w:val="4"/>
        </w:numPr>
        <w:spacing w:line="360" w:lineRule="auto"/>
        <w:ind w:left="54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State any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conditions which are required in the storage of maize seeds.</w:t>
      </w:r>
    </w:p>
    <w:p w14:paraId="009A321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___________________________________________________________________________________________________________________________________(2marks)</w:t>
      </w:r>
    </w:p>
    <w:p w14:paraId="39558D8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84C835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 . Explain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ways in which maize seed is important in terms of food security.</w:t>
      </w:r>
    </w:p>
    <w:p w14:paraId="3A96E8C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marks)</w:t>
      </w:r>
    </w:p>
    <w:p w14:paraId="4630A00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FD803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721F0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603D8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A12F9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B9B39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11E89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CCF89E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You are provided with animal product labelled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Z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68CEC5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5D8D1FDD">
      <w:pPr>
        <w:numPr>
          <w:ilvl w:val="0"/>
          <w:numId w:val="5"/>
        </w:numPr>
        <w:spacing w:line="360" w:lineRule="auto"/>
        <w:ind w:left="54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Identify the product.</w:t>
      </w:r>
    </w:p>
    <w:p w14:paraId="4A33A8D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__________________________________________________________   (1mark)</w:t>
      </w:r>
    </w:p>
    <w:p w14:paraId="55CD4F2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 .Mention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by- products which can be produced from product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62EDF7B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4DDAE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i _________________                                     ii  __________________             (2marks)                                                </w:t>
      </w:r>
    </w:p>
    <w:p w14:paraId="247A024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 . Name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three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farm animals which supply product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</w:t>
      </w:r>
    </w:p>
    <w:p w14:paraId="1E735C6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6E88F33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i_________________ ii __________________ iii _____________________(3marks)</w:t>
      </w:r>
    </w:p>
    <w:p w14:paraId="3B131BC7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8A24CE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 Explain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nutritional value of specimen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Z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21696F3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___________________________________________________________________________________________________________________________________(2marks)</w:t>
      </w:r>
    </w:p>
    <w:p w14:paraId="69F58AA0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e. Describe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way in which a farmer may stimulate the production of specimen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Z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730D135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________________________________________________________________________________________________________________________________________________________________________________________________________(2marks)</w:t>
      </w:r>
    </w:p>
    <w:p w14:paraId="4BB808F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37FC63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4D6D2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FBF76B2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0A9E5B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D74DD8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541E543">
      <w:pPr>
        <w:numPr>
          <w:ilvl w:val="0"/>
          <w:numId w:val="0"/>
        </w:numPr>
        <w:spacing w:line="360" w:lineRule="auto"/>
        <w:ind w:firstLine="2161" w:firstLineChars="90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END  OF  QUESTION  PAPER !!!!!!!!!!!!!!!!!!!!</w:t>
      </w:r>
    </w:p>
    <w:p w14:paraId="4D072FF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3A99DA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22623D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8597AC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ABF5A4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FD4006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1EBA3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C3563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D562E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6FB302"/>
    <w:multiLevelType w:val="singleLevel"/>
    <w:tmpl w:val="B36FB302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EB80B62F"/>
    <w:multiLevelType w:val="singleLevel"/>
    <w:tmpl w:val="EB80B62F"/>
    <w:lvl w:ilvl="0" w:tentative="0">
      <w:start w:val="1"/>
      <w:numFmt w:val="lowerLetter"/>
      <w:suff w:val="space"/>
      <w:lvlText w:val="%1."/>
      <w:lvlJc w:val="left"/>
      <w:pPr>
        <w:ind w:left="54" w:leftChars="0" w:firstLine="0" w:firstLineChars="0"/>
      </w:pPr>
    </w:lvl>
  </w:abstractNum>
  <w:abstractNum w:abstractNumId="2">
    <w:nsid w:val="11FA8328"/>
    <w:multiLevelType w:val="singleLevel"/>
    <w:tmpl w:val="11FA8328"/>
    <w:lvl w:ilvl="0" w:tentative="0">
      <w:start w:val="1"/>
      <w:numFmt w:val="lowerLetter"/>
      <w:suff w:val="space"/>
      <w:lvlText w:val="%1."/>
      <w:lvlJc w:val="left"/>
      <w:pPr>
        <w:ind w:left="54" w:leftChars="0" w:firstLine="0" w:firstLineChars="0"/>
      </w:pPr>
    </w:lvl>
  </w:abstractNum>
  <w:abstractNum w:abstractNumId="3">
    <w:nsid w:val="45B540B2"/>
    <w:multiLevelType w:val="singleLevel"/>
    <w:tmpl w:val="45B540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B2CB2FA"/>
    <w:multiLevelType w:val="singleLevel"/>
    <w:tmpl w:val="6B2CB2FA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attachedTemplate r:id="rId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172F7"/>
    <w:rsid w:val="07F76E9E"/>
    <w:rsid w:val="174F1860"/>
    <w:rsid w:val="1FD818F9"/>
    <w:rsid w:val="2285391D"/>
    <w:rsid w:val="26BF0490"/>
    <w:rsid w:val="2E503AA9"/>
    <w:rsid w:val="2EED09F7"/>
    <w:rsid w:val="33770DF1"/>
    <w:rsid w:val="3B124595"/>
    <w:rsid w:val="3F464DDE"/>
    <w:rsid w:val="3FBB38F5"/>
    <w:rsid w:val="43C80D40"/>
    <w:rsid w:val="43CF28BC"/>
    <w:rsid w:val="46B24A7B"/>
    <w:rsid w:val="4BA27C60"/>
    <w:rsid w:val="4E0B2E43"/>
    <w:rsid w:val="552A7B27"/>
    <w:rsid w:val="591A2681"/>
    <w:rsid w:val="5ABB756A"/>
    <w:rsid w:val="63916CE9"/>
    <w:rsid w:val="67AC3957"/>
    <w:rsid w:val="6DC618A6"/>
    <w:rsid w:val="6F516A80"/>
    <w:rsid w:val="737308E6"/>
    <w:rsid w:val="779001A4"/>
    <w:rsid w:val="77C46965"/>
    <w:rsid w:val="788B62D2"/>
    <w:rsid w:val="7DAD5D01"/>
    <w:rsid w:val="7EEF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yola%20Lab\AppData\Local\Kingsoft\WPS%20Office\12.2.0.23196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2026-01-23T11:39:00Z</dcterms:created>
  <dc:creator>Loyola Lab</dc:creator>
  <cp:lastModifiedBy>Loyola Lab</cp:lastModifiedBy>
  <dcterms:modified xsi:type="dcterms:W3CDTF">2026-01-23T12:47:17Z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B356F6A741434CAC88E6B5771A5FDFF9_13</vt:lpwstr>
  </property>
</Properties>
</file>